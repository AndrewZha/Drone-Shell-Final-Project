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A41D8F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53815" cy="2023745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A41D8F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Propeller^Drone</w:t>
                  </w:r>
                  <w:proofErr w:type="spell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Project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A41D8F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Wednesday, May 3, 2023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AZHA</w:t>
                  </w:r>
                </w:p>
                <w:p w:rsidR="00B77317" w:rsidRPr="00CD1539" w:rsidRDefault="00A41D8F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Study</w:t>
                  </w:r>
                </w:p>
                <w:p w:rsidR="00B77317" w:rsidRPr="006A441F" w:rsidRDefault="00A41D8F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A41D8F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A41D8F" w:rsidRDefault="001041F1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34029954" w:history="1">
                        <w:r w:rsidR="00A41D8F" w:rsidRPr="008C0B75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A41D8F">
                          <w:rPr>
                            <w:noProof/>
                            <w:webHidden/>
                          </w:rPr>
                          <w:tab/>
                        </w:r>
                        <w:r w:rsidR="00A41D8F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41D8F">
                          <w:rPr>
                            <w:noProof/>
                            <w:webHidden/>
                          </w:rPr>
                          <w:instrText xml:space="preserve"> PAGEREF _Toc134029954 \h </w:instrText>
                        </w:r>
                        <w:r w:rsidR="00A41D8F">
                          <w:rPr>
                            <w:noProof/>
                            <w:webHidden/>
                          </w:rPr>
                        </w:r>
                        <w:r w:rsidR="00A41D8F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A41D8F">
                          <w:rPr>
                            <w:noProof/>
                            <w:webHidden/>
                          </w:rPr>
                          <w:t>1</w:t>
                        </w:r>
                        <w:r w:rsidR="00A41D8F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55" w:history="1">
                        <w:r w:rsidRPr="008C0B75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_Toc134029955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56" w:history="1">
                        <w:r w:rsidRPr="008C0B75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_Toc134029956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57" w:history="1">
                        <w:r w:rsidRPr="008C0B75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_Toc134029957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58" w:history="1">
                        <w:r w:rsidRPr="008C0B75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_Toc134029958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59" w:history="1">
                        <w:r w:rsidRPr="008C0B75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_Toc134029959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60" w:history="1">
                        <w:r w:rsidRPr="008C0B75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A41D8F" w:rsidRDefault="00A41D8F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134029961" w:history="1">
                        <w:r w:rsidRPr="008C0B75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_Toc134029961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A41D8F" w:rsidP="00C27B5D">
            <w:pPr>
              <w:pStyle w:val="Heading1"/>
              <w:outlineLvl w:val="0"/>
            </w:pPr>
            <w:bookmarkStart w:id="0" w:name="_Toc134029954"/>
            <w:r>
              <w:t>Description</w:t>
            </w:r>
            <w:bookmarkEnd w:id="0"/>
          </w:p>
          <w:p w:rsidR="00F448BC" w:rsidRPr="00E65D6E" w:rsidRDefault="00A41D8F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A41D8F" w:rsidP="00343025">
            <w:pPr>
              <w:pStyle w:val="Heading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134029955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A41D8F" w:rsidP="00FF408C">
            <w:pPr>
              <w:pStyle w:val="Heading1"/>
              <w:outlineLvl w:val="0"/>
            </w:pPr>
            <w:bookmarkStart w:id="5" w:name="_Toc134029956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A41D8F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>
                              <wp:extent cx="5349240" cy="3496945"/>
                              <wp:effectExtent l="0" t="0" r="3810" b="825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4969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A41D8F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Propeller^Drone Project</w:t>
                  </w:r>
                </w:p>
                <w:p w:rsidR="00C16188" w:rsidRDefault="00A41D8F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A41D8F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A41D8F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A41D8F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DeleteFace3</w:t>
                  </w:r>
                </w:p>
                <w:p w:rsidR="004B3022" w:rsidRPr="0044448A" w:rsidRDefault="00A41D8F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021715"/>
                        <wp:effectExtent l="0" t="0" r="0" b="6985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021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A41D8F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Mass:0.00310738 lb</w:t>
                  </w:r>
                </w:p>
                <w:p w:rsidR="00A41D8F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Volume:0.0843253 in^3</w:t>
                  </w:r>
                </w:p>
                <w:p w:rsidR="00A41D8F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Density:0.0368499 lb/in^3</w:t>
                  </w:r>
                </w:p>
                <w:p w:rsidR="00A41D8F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Weight:0.00310527 lbf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A41D8F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C:\Users\frcc\AppData\Local\Temp\swx9792\VC~~\Drone Project\Propeller^Drone Project.SLDPRT</w:t>
                  </w:r>
                </w:p>
                <w:p w:rsidR="00C16188" w:rsidRPr="0044448A" w:rsidRDefault="00A41D8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3 18:09:18 2023</w:t>
                  </w:r>
                </w:p>
              </w:tc>
            </w:tr>
          </w:tbl>
          <w:p w:rsidR="00FF408C" w:rsidRDefault="00FF408C" w:rsidP="00A96F2C"/>
        </w:tc>
      </w:tr>
      <w:bookmarkEnd w:id="1"/>
      <w:bookmarkEnd w:id="2"/>
      <w:bookmarkEnd w:id="3"/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A41D8F" w:rsidP="000A7C6B">
            <w:pPr>
              <w:pStyle w:val="Heading1"/>
              <w:outlineLvl w:val="0"/>
            </w:pPr>
            <w:bookmarkStart w:id="6" w:name="_Toc243733144"/>
            <w:bookmarkStart w:id="7" w:name="_Toc245020112"/>
            <w:bookmarkStart w:id="8" w:name="_Toc245020144"/>
            <w:bookmarkStart w:id="9" w:name="_Toc134029957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A41D8F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A41D8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A41D8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A41D8F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244600"/>
                        <wp:effectExtent l="0" t="0" r="635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44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A41D8F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A41D8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ABS</w:t>
                        </w:r>
                      </w:p>
                    </w:tc>
                  </w:tr>
                  <w:tr w:rsidR="00A41D8F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A41D8F" w:rsidRDefault="00A41D8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A41D8F" w:rsidRDefault="00A41D8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41D8F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A41D8F" w:rsidRDefault="00A41D8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A41D8F" w:rsidRDefault="00A41D8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A41D8F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A41D8F" w:rsidRDefault="00A41D8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A41D8F" w:rsidRDefault="00A41D8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4,351.13 psi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E80CD9" w:rsidRPr="00577134" w:rsidRDefault="00A41D8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2(DeleteFace3)(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Propeller^Drone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Project)</w:t>
                  </w:r>
                </w:p>
              </w:tc>
            </w:tr>
          </w:tbl>
          <w:p w:rsidR="00E80CD9" w:rsidRDefault="00E80CD9" w:rsidP="000A7C6B"/>
        </w:tc>
      </w:tr>
      <w:bookmarkEnd w:id="6"/>
      <w:bookmarkEnd w:id="7"/>
      <w:bookmarkEnd w:id="8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A41D8F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0" w:name="_Toc134029958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A41D8F" w:rsidTr="006820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A41D8F" w:rsidRPr="004E282D" w:rsidRDefault="00A41D8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A41D8F" w:rsidRPr="004E282D" w:rsidRDefault="00A41D8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A41D8F" w:rsidRPr="004E282D" w:rsidRDefault="00A41D8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41D8F" w:rsidTr="00E32B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A41D8F" w:rsidRPr="00AD5FBA" w:rsidRDefault="00A41D8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A41D8F" w:rsidRPr="006208CB" w:rsidRDefault="00A41D8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158240"/>
                        <wp:effectExtent l="0" t="0" r="0" b="381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58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41D8F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A41D8F" w:rsidRPr="00BE6656" w:rsidRDefault="00A41D8F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A41D8F" w:rsidRPr="00154A1A" w:rsidRDefault="00A41D8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41D8F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A41D8F" w:rsidRDefault="00A41D8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A41D8F" w:rsidRDefault="00A41D8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A41D8F" w:rsidRPr="004C6DEB" w:rsidRDefault="00A41D8F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A41D8F" w:rsidTr="005B17B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A41D8F" w:rsidRPr="004E282D" w:rsidRDefault="00A41D8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A41D8F" w:rsidRPr="004E282D" w:rsidRDefault="00A41D8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A41D8F" w:rsidRPr="004E282D" w:rsidRDefault="00A41D8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41D8F" w:rsidTr="005726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A41D8F" w:rsidRPr="00F42DD1" w:rsidRDefault="00A41D8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A41D8F" w:rsidRPr="006208CB" w:rsidRDefault="00A41D8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247140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247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41D8F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A41D8F" w:rsidRPr="00BE6656" w:rsidRDefault="00A41D8F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A41D8F" w:rsidRPr="00B77EA3" w:rsidRDefault="00A41D8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41D8F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A41D8F" w:rsidRDefault="00A41D8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A41D8F" w:rsidRDefault="00A41D8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A41D8F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A41D8F" w:rsidRDefault="00A41D8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A41D8F" w:rsidRDefault="00A41D8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100 lbf</w:t>
                        </w:r>
                      </w:p>
                    </w:tc>
                  </w:tr>
                </w:tbl>
                <w:p w:rsidR="00A41D8F" w:rsidRDefault="00A41D8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A41D8F" w:rsidP="000A7C6B">
            <w:pPr>
              <w:pStyle w:val="Heading1"/>
              <w:outlineLvl w:val="0"/>
            </w:pPr>
            <w:bookmarkStart w:id="11" w:name="_Toc134029959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A41D8F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A41D8F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41D8F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1.2555 mm</w:t>
                  </w:r>
                </w:p>
              </w:tc>
            </w:tr>
            <w:tr w:rsidR="00A41D8F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0.0627748 mm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:rsidR="00690657" w:rsidRDefault="00690657" w:rsidP="00690657"/>
          <w:p w:rsidR="00A9531D" w:rsidRPr="00690657" w:rsidRDefault="00A41D8F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A41D8F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15868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8310</w:t>
                  </w:r>
                </w:p>
              </w:tc>
            </w:tr>
            <w:tr w:rsidR="00A41D8F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15.698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68.7</w:t>
                  </w:r>
                </w:p>
              </w:tc>
            </w:tr>
            <w:tr w:rsidR="00A41D8F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0.156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A41D8F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>Time to complete mesh(</w:t>
                  </w:r>
                  <w:proofErr w:type="spellStart"/>
                  <w:r>
                    <w:t>hh;mm;ss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00:00:01</w:t>
                  </w:r>
                </w:p>
              </w:tc>
            </w:tr>
            <w:tr w:rsidR="00A41D8F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41D8F" w:rsidRDefault="00A41D8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:rsidR="00D803B1" w:rsidRDefault="00A41D8F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711315" cy="3524250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24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61A59" w:rsidRPr="00F077CB" w:rsidRDefault="00A61A59" w:rsidP="000A7C6B"/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A41D8F" w:rsidP="000A7C6B">
            <w:pPr>
              <w:pStyle w:val="Heading1"/>
              <w:outlineLvl w:val="0"/>
            </w:pPr>
            <w:bookmarkStart w:id="12" w:name="_Toc243733152"/>
            <w:bookmarkStart w:id="13" w:name="_Toc245020120"/>
            <w:bookmarkStart w:id="14" w:name="_Toc245020152"/>
            <w:bookmarkStart w:id="15" w:name="_Toc134029960"/>
            <w:r>
              <w:lastRenderedPageBreak/>
              <w:t>Study Results</w:t>
            </w:r>
            <w:bookmarkEnd w:id="1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8"/>
              <w:gridCol w:w="3075"/>
              <w:gridCol w:w="2342"/>
              <w:gridCol w:w="2673"/>
            </w:tblGrid>
            <w:tr w:rsidR="00A41D8F" w:rsidTr="00EA04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41D8F" w:rsidTr="00EA04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Pr="004D2956" w:rsidRDefault="00A41D8F" w:rsidP="00A41D8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3.406e-06psi</w:t>
                  </w:r>
                </w:p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12598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4.522e+06psi</w:t>
                  </w:r>
                </w:p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14137</w:t>
                  </w:r>
                </w:p>
              </w:tc>
            </w:tr>
            <w:tr w:rsidR="00A41D8F" w:rsidTr="00EA04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A41D8F" w:rsidRDefault="00A41D8F" w:rsidP="00A41D8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858000" cy="3601085"/>
                        <wp:effectExtent l="0" t="0" r="0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601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41D8F" w:rsidRPr="004D2956" w:rsidRDefault="00A41D8F" w:rsidP="00A41D8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Propeller^Drone Project-SimulationXpress Study-Stress-Stress</w:t>
                  </w:r>
                </w:p>
              </w:tc>
            </w:tr>
          </w:tbl>
          <w:p w:rsidR="00A41D8F" w:rsidRDefault="00A41D8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09"/>
              <w:gridCol w:w="3207"/>
              <w:gridCol w:w="2371"/>
              <w:gridCol w:w="2351"/>
            </w:tblGrid>
            <w:tr w:rsidR="00A41D8F" w:rsidTr="00EA04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41D8F" w:rsidTr="00EA04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Pr="004D2956" w:rsidRDefault="00A41D8F" w:rsidP="00A41D8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0.000e+00in</w:t>
                  </w:r>
                </w:p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5.396e+02in</w:t>
                  </w:r>
                </w:p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1356</w:t>
                  </w:r>
                </w:p>
              </w:tc>
            </w:tr>
            <w:tr w:rsidR="00A41D8F" w:rsidTr="00EA04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A41D8F" w:rsidRDefault="00A41D8F" w:rsidP="00A41D8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3601085"/>
                        <wp:effectExtent l="0" t="0" r="0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601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41D8F" w:rsidRPr="004D2956" w:rsidRDefault="00A41D8F" w:rsidP="00A41D8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Propeller^Drone Project-SimulationXpress Study-Displacement-Displacement</w:t>
                  </w:r>
                </w:p>
              </w:tc>
            </w:tr>
          </w:tbl>
          <w:p w:rsidR="00A41D8F" w:rsidRDefault="00A41D8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A41D8F" w:rsidTr="00A41D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A41D8F" w:rsidRDefault="00A41D8F" w:rsidP="00A41D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A41D8F" w:rsidTr="003070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Pr="004D2956" w:rsidRDefault="00A41D8F" w:rsidP="00A41D8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A41D8F" w:rsidRPr="004D2956" w:rsidRDefault="00A41D8F" w:rsidP="00A41D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A41D8F" w:rsidTr="00A41D8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A41D8F" w:rsidRDefault="00A41D8F" w:rsidP="00A41D8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3601085"/>
                        <wp:effectExtent l="0" t="0" r="0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601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41D8F" w:rsidRPr="004D2956" w:rsidRDefault="00A41D8F" w:rsidP="00A41D8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Propeller^Drone Project-SimulationXpress Study-Displacement-Deformation</w:t>
                  </w:r>
                </w:p>
              </w:tc>
            </w:tr>
          </w:tbl>
          <w:p w:rsidR="00A41D8F" w:rsidRPr="000B04D4" w:rsidRDefault="00A41D8F" w:rsidP="000A7C6B"/>
          <w:bookmarkEnd w:id="12"/>
          <w:bookmarkEnd w:id="13"/>
          <w:bookmarkEnd w:id="14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A41D8F" w:rsidP="00A41D8F">
            <w:pPr>
              <w:pStyle w:val="Heading1"/>
            </w:pPr>
            <w:bookmarkStart w:id="16" w:name="_Toc134029961"/>
            <w:r>
              <w:t>Conclusion</w:t>
            </w:r>
            <w:bookmarkEnd w:id="16"/>
          </w:p>
        </w:tc>
      </w:tr>
    </w:tbl>
    <w:p w:rsidR="00AC3438" w:rsidRPr="00AC3438" w:rsidRDefault="00AC3438" w:rsidP="00FE0924">
      <w:bookmarkStart w:id="17" w:name="_GoBack"/>
      <w:bookmarkEnd w:id="17"/>
    </w:p>
    <w:sectPr w:rsidR="00AC3438" w:rsidRPr="00AC3438" w:rsidSect="00A41D8F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1D8F" w:rsidRDefault="00A41D8F" w:rsidP="00F25CD7">
      <w:pPr>
        <w:spacing w:after="0" w:line="240" w:lineRule="auto"/>
      </w:pPr>
      <w:r>
        <w:separator/>
      </w:r>
    </w:p>
  </w:endnote>
  <w:endnote w:type="continuationSeparator" w:id="0">
    <w:p w:rsidR="00A41D8F" w:rsidRDefault="00A41D8F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A41D8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A41D8F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Simulation of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Propeller^Drone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Project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A41D8F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A41D8F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Simulation of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Propeller^Drone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Project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1D8F" w:rsidRDefault="00A41D8F" w:rsidP="00F25CD7">
      <w:pPr>
        <w:spacing w:after="0" w:line="240" w:lineRule="auto"/>
      </w:pPr>
      <w:r>
        <w:separator/>
      </w:r>
    </w:p>
  </w:footnote>
  <w:footnote w:type="continuationSeparator" w:id="0">
    <w:p w:rsidR="00A41D8F" w:rsidRDefault="00A41D8F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DC4D2F" w:rsidTr="00BF0BC4">
      <w:tc>
        <w:tcPr>
          <w:tcW w:w="1818" w:type="dxa"/>
          <w:tcBorders>
            <w:bottom w:val="nil"/>
          </w:tcBorders>
          <w:vAlign w:val="bottom"/>
        </w:tcPr>
        <w:p w:rsidR="00DC4D2F" w:rsidRDefault="00DC4D2F" w:rsidP="00E217C8">
          <w:pPr>
            <w:pStyle w:val="Header"/>
            <w:rPr>
              <w:rFonts w:ascii="Trebuchet MS" w:hAnsi="Trebuchet MS"/>
              <w:b/>
            </w:rPr>
          </w:pPr>
        </w:p>
      </w:tc>
      <w:tc>
        <w:tcPr>
          <w:tcW w:w="4500" w:type="dxa"/>
          <w:tcBorders>
            <w:bottom w:val="nil"/>
          </w:tcBorders>
          <w:vAlign w:val="bottom"/>
        </w:tcPr>
        <w:p w:rsidR="00DC4D2F" w:rsidRDefault="00A41D8F" w:rsidP="00E217C8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  <w:b/>
            </w:rPr>
            <w:t>FRCC</w:t>
          </w:r>
        </w:p>
        <w:p w:rsidR="00DC4D2F" w:rsidRDefault="00DC4D2F" w:rsidP="00E217C8">
          <w:pPr>
            <w:pStyle w:val="Header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:rsidR="00DC4D2F" w:rsidRDefault="00A41D8F" w:rsidP="00E217C8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AZHA</w:t>
          </w:r>
        </w:p>
        <w:p w:rsidR="00DC4D2F" w:rsidRPr="003E4713" w:rsidRDefault="00A41D8F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5/3/2023</w:t>
          </w:r>
        </w:p>
      </w:tc>
    </w:tr>
  </w:tbl>
  <w:p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:rsidR="00DC4D2F" w:rsidRDefault="00DC4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DC4D2F" w:rsidTr="00BF0BC4">
      <w:trPr>
        <w:trHeight w:val="1530"/>
      </w:trPr>
      <w:tc>
        <w:tcPr>
          <w:tcW w:w="11007" w:type="dxa"/>
          <w:tcBorders>
            <w:bottom w:val="nil"/>
          </w:tcBorders>
        </w:tcPr>
        <w:tbl>
          <w:tblPr>
            <w:tblW w:w="0" w:type="auto"/>
            <w:tblBorders>
              <w:bottom w:val="single" w:sz="48" w:space="0" w:color="A6A6A6" w:themeColor="background1" w:themeShade="A6"/>
            </w:tblBorders>
            <w:tblLayout w:type="fixed"/>
            <w:tblLook w:val="04A0" w:firstRow="1" w:lastRow="0" w:firstColumn="1" w:lastColumn="0" w:noHBand="0" w:noVBand="1"/>
          </w:tblPr>
          <w:tblGrid>
            <w:gridCol w:w="3361"/>
            <w:gridCol w:w="7470"/>
          </w:tblGrid>
          <w:tr w:rsidR="00DC4D2F" w:rsidRPr="00B86860" w:rsidTr="00E76AFC">
            <w:trPr>
              <w:trHeight w:val="1530"/>
            </w:trPr>
            <w:tc>
              <w:tcPr>
                <w:tcW w:w="3361" w:type="dxa"/>
                <w:tcBorders>
                  <w:bottom w:val="nil"/>
                </w:tcBorders>
                <w:vAlign w:val="bottom"/>
              </w:tcPr>
              <w:p w:rsidR="00DC4D2F" w:rsidRPr="00B86860" w:rsidRDefault="00DC4D2F" w:rsidP="0004566C">
                <w:pPr>
                  <w:pStyle w:val="Header"/>
                  <w:tabs>
                    <w:tab w:val="clear" w:pos="4680"/>
                    <w:tab w:val="clear" w:pos="9360"/>
                    <w:tab w:val="center" w:pos="3163"/>
                    <w:tab w:val="right" w:pos="10633"/>
                  </w:tabs>
                  <w:ind w:left="-108"/>
                  <w:rPr>
                    <w:rFonts w:ascii="Trebuchet MS" w:hAnsi="Trebuchet MS"/>
                    <w:b/>
                  </w:rPr>
                </w:pPr>
              </w:p>
            </w:tc>
            <w:tc>
              <w:tcPr>
                <w:tcW w:w="7470" w:type="dxa"/>
                <w:tcBorders>
                  <w:bottom w:val="nil"/>
                </w:tcBorders>
                <w:vAlign w:val="bottom"/>
              </w:tcPr>
              <w:p w:rsidR="00DC4D2F" w:rsidRPr="00B86860" w:rsidRDefault="00A41D8F" w:rsidP="00E217C8">
                <w:pPr>
                  <w:pStyle w:val="Header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b/>
                  </w:rPr>
                  <w:t>FRCC</w:t>
                </w:r>
              </w:p>
              <w:p w:rsidR="00DC4D2F" w:rsidRPr="00B86860" w:rsidRDefault="00DC4D2F" w:rsidP="00E217C8">
                <w:pPr>
                  <w:pStyle w:val="Header"/>
                </w:pPr>
              </w:p>
            </w:tc>
          </w:tr>
        </w:tbl>
        <w:p w:rsidR="00DC4D2F" w:rsidRDefault="00DC4D2F"/>
      </w:tc>
    </w:tr>
  </w:tbl>
  <w:p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:rsidR="00DC4D2F" w:rsidRDefault="00DC4D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8F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1D8F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6A92"/>
  <w15:docId w15:val="{D1038218-4B7C-47EC-9BCA-D5A02993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55AB4-E509-4E4E-A6F2-E1254DB9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8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Front Range</dc:creator>
  <cp:lastModifiedBy>Front Range</cp:lastModifiedBy>
  <cp:revision>1</cp:revision>
  <dcterms:created xsi:type="dcterms:W3CDTF">2023-05-04T00:12:00Z</dcterms:created>
  <dcterms:modified xsi:type="dcterms:W3CDTF">2023-05-04T00:12:00Z</dcterms:modified>
</cp:coreProperties>
</file>